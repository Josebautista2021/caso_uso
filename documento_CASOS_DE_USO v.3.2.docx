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77777777" w:rsidR="00DC5304" w:rsidRDefault="00DC5304"/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B03CF5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4F20F9" w:rsidRPr="008B07E9" w:rsidRDefault="004F20F9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4F20F9" w:rsidRPr="009E2EFC" w:rsidRDefault="004F20F9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4F20F9" w:rsidRPr="008B07E9" w:rsidRDefault="004F20F9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4F20F9" w:rsidRPr="009E2EFC" w:rsidRDefault="004F20F9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C89CC2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4F20F9" w:rsidRPr="008B07E9" w:rsidRDefault="004F20F9" w:rsidP="00B377BA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  <w:proofErr w:type="spellEnd"/>
                                </w:p>
                                <w:p w14:paraId="0B765069" w14:textId="77777777" w:rsidR="004F20F9" w:rsidRPr="009E2EFC" w:rsidRDefault="004F20F9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4F20F9" w:rsidRPr="008B07E9" w:rsidRDefault="004F20F9" w:rsidP="00B377B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  <w:proofErr w:type="spellEnd"/>
                          </w:p>
                          <w:p w14:paraId="0B765069" w14:textId="77777777" w:rsidR="004F20F9" w:rsidRPr="009E2EFC" w:rsidRDefault="004F20F9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8AE3C1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4F20F9" w:rsidRPr="008B07E9" w:rsidRDefault="004F20F9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4F20F9" w:rsidRPr="009E2EFC" w:rsidRDefault="004F20F9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4F20F9" w:rsidRPr="008B07E9" w:rsidRDefault="004F20F9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4F20F9" w:rsidRPr="009E2EFC" w:rsidRDefault="004F20F9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BE37AB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4F20F9" w:rsidRPr="009E2EFC" w:rsidRDefault="004F20F9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4F20F9" w:rsidRPr="009E2EFC" w:rsidRDefault="004F20F9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044C7B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logs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4F20F9" w:rsidRPr="008B07E9" w:rsidRDefault="004F20F9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4F20F9" w:rsidRPr="009E2EFC" w:rsidRDefault="004F20F9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4F20F9" w:rsidRPr="008B07E9" w:rsidRDefault="004F20F9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4F20F9" w:rsidRPr="009E2EFC" w:rsidRDefault="004F20F9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044C7B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044C7B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044C7B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044C7B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044C7B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044C7B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044C7B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  <w:proofErr w:type="spellEnd"/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044C7B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044C7B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044C7B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044C7B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externo no debe estar previamente creado en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inpetel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cloud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>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  <w:proofErr w:type="spellEnd"/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  <w:proofErr w:type="spellEnd"/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  <w:proofErr w:type="spellEnd"/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  <w:proofErr w:type="spellEnd"/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  <w:proofErr w:type="spellEnd"/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continua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  <w:proofErr w:type="spellEnd"/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  <w:proofErr w:type="spellEnd"/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superadministrador debe estar previamente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044C7B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  <w:proofErr w:type="spellEnd"/>
          </w:p>
          <w:p w14:paraId="09E4742E" w14:textId="5A6B5583" w:rsidR="009B5A5F" w:rsidRPr="001D0168" w:rsidRDefault="009B5A5F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consultar_sistema_externo</w:t>
            </w:r>
            <w:proofErr w:type="spellEnd"/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editar_sistema_externo</w:t>
            </w:r>
            <w:proofErr w:type="spellEnd"/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  <w:proofErr w:type="spellEnd"/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proofErr w:type="spellEnd"/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044C7B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044C7B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5358A190" w14:textId="77777777" w:rsidR="00B90814" w:rsidRPr="000463D8" w:rsidRDefault="00B90814" w:rsidP="00044C7B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9F43B5D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  <w:proofErr w:type="gramStart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lee datos?</w:t>
            </w:r>
            <w:proofErr w:type="gramEnd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2985EB5" w:rsidR="00ED38C1" w:rsidRDefault="00ED38C1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proofErr w:type="spellStart"/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  <w:proofErr w:type="spellEnd"/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proofErr w:type="spellStart"/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1861F4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  <w:proofErr w:type="spellEnd"/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  <w:proofErr w:type="spellEnd"/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  <w:proofErr w:type="spellEnd"/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proofErr w:type="spellStart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gramStart"/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044C7B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A6709CF" w14:textId="77777777" w:rsidR="00B90814" w:rsidRPr="001D0168" w:rsidRDefault="00B90814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proofErr w:type="gramStart"/>
            <w:r w:rsidR="00357668">
              <w:rPr>
                <w:rFonts w:ascii="Arial" w:hAnsi="Arial" w:cs="Arial"/>
                <w:color w:val="800000"/>
              </w:rPr>
              <w:t>rol</w:t>
            </w:r>
            <w:proofErr w:type="gramEnd"/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044C7B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  <w:proofErr w:type="spellEnd"/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6210F50F" w14:textId="56174F5E" w:rsidR="00A71A78" w:rsidRDefault="00B1582C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  <w:proofErr w:type="spellEnd"/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leerá los datos generados, enviándolos al sistema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  <w:proofErr w:type="spellEnd"/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  <w:proofErr w:type="spellEnd"/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  <w:proofErr w:type="spellEnd"/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generará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proofErr w:type="spellStart"/>
            <w:proofErr w:type="gram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  <w:r w:rsidR="00ED4E9D">
              <w:rPr>
                <w:rFonts w:ascii="Arial" w:hAnsi="Arial" w:cs="Arial"/>
                <w:color w:val="0000FF"/>
                <w:lang w:val="es-ES" w:eastAsia="es-ES"/>
              </w:rPr>
              <w:t xml:space="preserve">  FN</w:t>
            </w:r>
            <w:proofErr w:type="gramEnd"/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lastRenderedPageBreak/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  <w:proofErr w:type="spellEnd"/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044C7B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044C7B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  <w:proofErr w:type="spellEnd"/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7576B58C" w14:textId="369213EC" w:rsidR="00465779" w:rsidRPr="00465779" w:rsidRDefault="00465779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B637BA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B637BA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B637BA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B637BA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B637BA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B637BA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B637BA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B637BA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B637BA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B637BA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B637BA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B637BA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B637BA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B637BA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B637BA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B637BA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B637BA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B637BA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B637BA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B637BA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044C7B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044C7B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044C7B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044C7B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4E28CF" w:rsidRPr="00E83D51" w:rsidRDefault="004E28CF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</w:p>
                                <w:p w14:paraId="766B13BA" w14:textId="1E801306" w:rsidR="004E28CF" w:rsidRDefault="004E28CF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4E28CF" w:rsidRDefault="004E28CF" w:rsidP="004E28CF">
                                  <w:pPr>
                                    <w:jc w:val="center"/>
                                  </w:pPr>
                                  <w:r>
                                    <w:t>el administrador/</w:t>
                                  </w:r>
                                  <w:r w:rsidR="00701370">
                                    <w:t>usuario</w:t>
                                  </w:r>
                                  <w:r>
                                    <w:t xml:space="preserve">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4E28CF" w:rsidRDefault="004E28CF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4E28CF" w:rsidRPr="00E83D51" w:rsidRDefault="004E28CF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</w:p>
                          <w:p w14:paraId="766B13BA" w14:textId="1E801306" w:rsidR="004E28CF" w:rsidRDefault="004E28CF" w:rsidP="004E28CF">
                            <w:pPr>
                              <w:jc w:val="center"/>
                            </w:pPr>
                          </w:p>
                          <w:p w14:paraId="32669723" w14:textId="7A9B55B7" w:rsidR="004E28CF" w:rsidRDefault="004E28CF" w:rsidP="004E28CF">
                            <w:pPr>
                              <w:jc w:val="center"/>
                            </w:pPr>
                            <w:r>
                              <w:t>el administrador/</w:t>
                            </w:r>
                            <w:r w:rsidR="00701370">
                              <w:t>usuario</w:t>
                            </w:r>
                            <w:r>
                              <w:t xml:space="preserve"> podrá visualizar los eventos y/o alarmas generadas por los clientes/componentes del sistema externo.</w:t>
                            </w:r>
                          </w:p>
                          <w:p w14:paraId="3D985E41" w14:textId="77777777" w:rsidR="004E28CF" w:rsidRDefault="004E28CF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4E28CF" w:rsidRPr="00E83D51" w:rsidRDefault="004E28CF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</w:t>
                                  </w: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Medidas</w:t>
                                  </w:r>
                                </w:p>
                                <w:p w14:paraId="74F6BF72" w14:textId="77777777" w:rsidR="004E28CF" w:rsidRDefault="004E28CF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4E28CF" w:rsidRDefault="004E28CF" w:rsidP="004E28CF">
                                  <w:pPr>
                                    <w:jc w:val="center"/>
                                  </w:pPr>
                                  <w:r>
                                    <w:t>el administrador/</w:t>
                                  </w:r>
                                  <w:r w:rsidR="00701370">
                                    <w:t>usuario</w:t>
                                  </w:r>
                                  <w:r>
                                    <w:t xml:space="preserve"> podrá visualizar </w:t>
                                  </w:r>
                                  <w:r>
                                    <w:t>las medidas</w:t>
                                  </w:r>
                                  <w:r>
                                    <w:t xml:space="preserve"> generadas por los clientes/componentes del sistema externo.</w:t>
                                  </w:r>
                                </w:p>
                                <w:p w14:paraId="6C28EB94" w14:textId="77777777" w:rsidR="004E28CF" w:rsidRDefault="004E28CF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4E28CF" w:rsidRPr="00E83D51" w:rsidRDefault="004E28CF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leer</w:t>
                            </w:r>
                            <w:r w:rsidRPr="00E83D51">
                              <w:rPr>
                                <w:b/>
                                <w:bCs/>
                              </w:rPr>
                              <w:t>Medidas</w:t>
                            </w:r>
                          </w:p>
                          <w:p w14:paraId="74F6BF72" w14:textId="77777777" w:rsidR="004E28CF" w:rsidRDefault="004E28CF" w:rsidP="004E28CF">
                            <w:pPr>
                              <w:jc w:val="center"/>
                            </w:pPr>
                          </w:p>
                          <w:p w14:paraId="391B6CC7" w14:textId="56A3382A" w:rsidR="004E28CF" w:rsidRDefault="004E28CF" w:rsidP="004E28CF">
                            <w:pPr>
                              <w:jc w:val="center"/>
                            </w:pPr>
                            <w:r>
                              <w:t>el administrador/</w:t>
                            </w:r>
                            <w:r w:rsidR="00701370">
                              <w:t>usuario</w:t>
                            </w:r>
                            <w:r>
                              <w:t xml:space="preserve"> podrá visualizar </w:t>
                            </w:r>
                            <w:r>
                              <w:t>las medidas</w:t>
                            </w:r>
                            <w:r>
                              <w:t xml:space="preserve"> generadas por los clientes/componentes del sistema externo.</w:t>
                            </w:r>
                          </w:p>
                          <w:p w14:paraId="6C28EB94" w14:textId="77777777" w:rsidR="004E28CF" w:rsidRDefault="004E28CF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4E28CF" w:rsidRPr="00E83D51" w:rsidRDefault="004E28CF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</w:p>
                                <w:p w14:paraId="56351939" w14:textId="77777777" w:rsidR="004E28CF" w:rsidRDefault="004E28CF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4E28CF" w:rsidRDefault="004E28CF" w:rsidP="004E28CF">
                                  <w:pPr>
                                    <w:jc w:val="center"/>
                                  </w:pPr>
                                  <w:r>
                                    <w:t>el administrador/</w:t>
                                  </w:r>
                                  <w:r w:rsidR="00701370">
                                    <w:t>usuario</w:t>
                                  </w:r>
                                  <w:r>
                                    <w:t xml:space="preserve"> podrá </w:t>
                                  </w:r>
                                  <w:r>
                                    <w:t>generar cualquier tipo de reporte que requiera</w:t>
                                  </w:r>
                                  <w:r w:rsidR="009911B1">
                                    <w:t>, permitiéndole guardarlo en formato pdf o enviar por correo</w:t>
                                  </w:r>
                                </w:p>
                                <w:p w14:paraId="2CD2D445" w14:textId="77777777" w:rsidR="004E28CF" w:rsidRDefault="004E28CF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4E28CF" w:rsidRPr="00E83D51" w:rsidRDefault="004E28CF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</w:p>
                          <w:p w14:paraId="56351939" w14:textId="77777777" w:rsidR="004E28CF" w:rsidRDefault="004E28CF" w:rsidP="004E28CF">
                            <w:pPr>
                              <w:jc w:val="center"/>
                            </w:pPr>
                          </w:p>
                          <w:p w14:paraId="4E1593C5" w14:textId="176C54F9" w:rsidR="004E28CF" w:rsidRDefault="004E28CF" w:rsidP="004E28CF">
                            <w:pPr>
                              <w:jc w:val="center"/>
                            </w:pPr>
                            <w:r>
                              <w:t>el administrador/</w:t>
                            </w:r>
                            <w:r w:rsidR="00701370">
                              <w:t>usuario</w:t>
                            </w:r>
                            <w:r>
                              <w:t xml:space="preserve"> podrá </w:t>
                            </w:r>
                            <w:r>
                              <w:t>generar cualquier tipo de reporte que requiera</w:t>
                            </w:r>
                            <w:r w:rsidR="009911B1">
                              <w:t>, permitiéndole guardarlo en formato pdf o enviar por correo</w:t>
                            </w:r>
                          </w:p>
                          <w:p w14:paraId="2CD2D445" w14:textId="77777777" w:rsidR="004E28CF" w:rsidRDefault="004E28CF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7048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gestionarFactura</w:t>
            </w:r>
            <w:proofErr w:type="spellEnd"/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9911B1" w:rsidRDefault="009911B1" w:rsidP="009911B1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4180FDC7" w14:textId="0C948BB2" w:rsidR="009911B1" w:rsidRDefault="009911B1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9911B1" w:rsidRDefault="009911B1" w:rsidP="009911B1">
                                  <w:pPr>
                                    <w:jc w:val="center"/>
                                  </w:pPr>
                                  <w:r>
                                    <w:t>El administrador/cliente podrá generar un reporte de esa facturación permitiéndole exportarla en formato pdf</w:t>
                                  </w:r>
                                  <w:r w:rsidR="00E83D51">
                                    <w:t xml:space="preserve">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9911B1" w:rsidRDefault="009911B1" w:rsidP="009911B1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4180FDC7" w14:textId="0C948BB2" w:rsidR="009911B1" w:rsidRDefault="009911B1" w:rsidP="009911B1">
                            <w:pPr>
                              <w:jc w:val="center"/>
                            </w:pPr>
                          </w:p>
                          <w:p w14:paraId="39BFDB52" w14:textId="67FFEF29" w:rsidR="009911B1" w:rsidRDefault="009911B1" w:rsidP="009911B1">
                            <w:pPr>
                              <w:jc w:val="center"/>
                            </w:pPr>
                            <w:r>
                              <w:t>El administrador/cliente podrá generar un reporte de esa facturación permitiéndole exportarla en formato pdf</w:t>
                            </w:r>
                            <w:r w:rsidR="00E83D51">
                              <w:t xml:space="preserve">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9911B1" w:rsidRDefault="009911B1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9911B1" w:rsidRDefault="009911B1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9911B1" w:rsidRDefault="009911B1" w:rsidP="009911B1">
                                  <w:pPr>
                                    <w:jc w:val="center"/>
                                  </w:pPr>
                                  <w:r>
                                    <w:t>El administrador/</w:t>
                                  </w:r>
                                  <w:r w:rsidR="00701370">
                                    <w:t>usuario</w:t>
                                  </w:r>
                                  <w:r>
                                    <w:t xml:space="preserve">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9911B1" w:rsidRDefault="009911B1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9911B1" w:rsidRDefault="009911B1" w:rsidP="009911B1">
                            <w:pPr>
                              <w:jc w:val="center"/>
                            </w:pPr>
                          </w:p>
                          <w:p w14:paraId="22158429" w14:textId="72F3CC97" w:rsidR="009911B1" w:rsidRDefault="009911B1" w:rsidP="009911B1">
                            <w:pPr>
                              <w:jc w:val="center"/>
                            </w:pPr>
                            <w:r>
                              <w:t>El administrador/</w:t>
                            </w:r>
                            <w:r w:rsidR="00701370">
                              <w:t>usuario</w:t>
                            </w:r>
                            <w:r>
                              <w:t xml:space="preserve">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9911B1" w:rsidRDefault="009911B1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9911B1" w:rsidRDefault="009911B1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9911B1" w:rsidRDefault="009911B1" w:rsidP="009911B1">
                                  <w:pPr>
                                    <w:jc w:val="center"/>
                                  </w:pPr>
                                  <w:r>
                                    <w:t>El administrador/</w:t>
                                  </w:r>
                                  <w:r w:rsidR="00701370">
                                    <w:t>usuario</w:t>
                                  </w:r>
                                  <w:r>
                                    <w:t xml:space="preserve">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9911B1" w:rsidRDefault="009911B1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9911B1" w:rsidRDefault="009911B1" w:rsidP="009911B1">
                            <w:pPr>
                              <w:jc w:val="center"/>
                            </w:pPr>
                          </w:p>
                          <w:p w14:paraId="2903FFE8" w14:textId="09CE31A9" w:rsidR="009911B1" w:rsidRDefault="009911B1" w:rsidP="009911B1">
                            <w:pPr>
                              <w:jc w:val="center"/>
                            </w:pPr>
                            <w:r>
                              <w:t>El administrador/</w:t>
                            </w:r>
                            <w:r w:rsidR="00701370">
                              <w:t>usuario</w:t>
                            </w:r>
                            <w:r>
                              <w:t xml:space="preserve">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0118943C" w14:textId="5114244E" w:rsidR="00EF2515" w:rsidRPr="00EF2515" w:rsidRDefault="00EF2515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lastRenderedPageBreak/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alarmas</w:t>
            </w:r>
          </w:p>
          <w:p w14:paraId="62E38293" w14:textId="77777777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044C7B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</w:t>
            </w:r>
            <w:proofErr w:type="spellStart"/>
            <w:r w:rsidR="00E77BAF"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044C7B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al ingresar podrá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escoger como desea ver la facturación de su sistema externo:</w:t>
            </w:r>
          </w:p>
          <w:p w14:paraId="6CE28249" w14:textId="7D41B9A6" w:rsidR="00E77BAF" w:rsidRPr="00644E32" w:rsidRDefault="008A39C0" w:rsidP="00044C7B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La información se muestra en una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044C7B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creará la interfaz en el sistema externo que le muestra al administrador/usuario la facturación generada en el presente periodo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  <w:proofErr w:type="spellEnd"/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generar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Factura</w:t>
            </w:r>
            <w:proofErr w:type="spellEnd"/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>Factura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se debe seleccionar la fecha </w:t>
            </w:r>
          </w:p>
          <w:p w14:paraId="56DE83B5" w14:textId="69F87998" w:rsidR="00B94A7F" w:rsidRDefault="00B94A7F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</w:t>
            </w:r>
            <w:r>
              <w:rPr>
                <w:rFonts w:ascii="Arial" w:hAnsi="Arial" w:cs="Arial"/>
                <w:color w:val="800000"/>
              </w:rPr>
              <w:t>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B94A7F" w:rsidRDefault="00B94A7F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lastRenderedPageBreak/>
        <w:t>Caso de uso 5</w:t>
      </w:r>
    </w:p>
    <w:p w14:paraId="34A0B3B8" w14:textId="65C0BF52" w:rsidR="00A660B6" w:rsidRDefault="00A660B6" w:rsidP="00044C7B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  <w:proofErr w:type="spellEnd"/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834D248" w14:textId="3C4F1CF5" w:rsidR="00A660B6" w:rsidRDefault="00A660B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  <w:proofErr w:type="spellEnd"/>
          </w:p>
          <w:p w14:paraId="4216A730" w14:textId="1DB6FDCD" w:rsidR="00C000BF" w:rsidRDefault="00C000BF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  <w:proofErr w:type="spellEnd"/>
          </w:p>
          <w:p w14:paraId="1033570D" w14:textId="445DA205" w:rsidR="00C000BF" w:rsidRDefault="00C000BF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  <w:proofErr w:type="spellEnd"/>
          </w:p>
          <w:p w14:paraId="571D7C7F" w14:textId="351FAD6E" w:rsidR="00C000BF" w:rsidRDefault="00C000BF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  <w:proofErr w:type="spellEnd"/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7730E3" w14:paraId="41305113" w14:textId="77777777" w:rsidTr="00B637BA">
              <w:tc>
                <w:tcPr>
                  <w:tcW w:w="2689" w:type="dxa"/>
                </w:tcPr>
                <w:p w14:paraId="3021AB9E" w14:textId="77777777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Id_componente</w:t>
                  </w:r>
                  <w:proofErr w:type="spellEnd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(único)</w:t>
                  </w:r>
                </w:p>
                <w:p w14:paraId="22C12835" w14:textId="4EB92733" w:rsidR="007730E3" w:rsidRPr="004762D8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B637BA">
              <w:tc>
                <w:tcPr>
                  <w:tcW w:w="2689" w:type="dxa"/>
                </w:tcPr>
                <w:p w14:paraId="75A32B81" w14:textId="21F48A6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B637BA">
              <w:tc>
                <w:tcPr>
                  <w:tcW w:w="2689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B637BA">
              <w:tc>
                <w:tcPr>
                  <w:tcW w:w="2689" w:type="dxa"/>
                </w:tcPr>
                <w:p w14:paraId="1A9C316C" w14:textId="59165A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520B9D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358DF8FD" w14:textId="77777777" w:rsidTr="00B637BA">
              <w:tc>
                <w:tcPr>
                  <w:tcW w:w="2689" w:type="dxa"/>
                </w:tcPr>
                <w:p w14:paraId="3C23B816" w14:textId="75EACCB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Tecnología_componente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B637BA">
              <w:tc>
                <w:tcPr>
                  <w:tcW w:w="2689" w:type="dxa"/>
                </w:tcPr>
                <w:p w14:paraId="2295E112" w14:textId="5605DC3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B637BA">
              <w:tc>
                <w:tcPr>
                  <w:tcW w:w="2689" w:type="dxa"/>
                </w:tcPr>
                <w:p w14:paraId="2032C4C0" w14:textId="0B566C2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B637BA">
              <w:tc>
                <w:tcPr>
                  <w:tcW w:w="2689" w:type="dxa"/>
                </w:tcPr>
                <w:p w14:paraId="1C82C8F7" w14:textId="1B80963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DAA23A0" w14:textId="77777777" w:rsidTr="00B637BA">
              <w:tc>
                <w:tcPr>
                  <w:tcW w:w="2689" w:type="dxa"/>
                </w:tcPr>
                <w:p w14:paraId="7EFA572D" w14:textId="0D3B86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4EF5C0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B637BA">
              <w:tc>
                <w:tcPr>
                  <w:tcW w:w="2689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B637BA">
              <w:tc>
                <w:tcPr>
                  <w:tcW w:w="2689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9E5580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FED74D" w14:textId="7BE83CE6" w:rsidR="003356BB" w:rsidRPr="00AD21BA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>Id_componente</w:t>
            </w:r>
            <w:proofErr w:type="spellEnd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 xml:space="preserve"> (único)</w:t>
            </w:r>
          </w:p>
          <w:p w14:paraId="2A621FE8" w14:textId="54CF179A" w:rsidR="003356BB" w:rsidRPr="00AD21BA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Nombre_componente</w:t>
            </w:r>
            <w:proofErr w:type="spellEnd"/>
          </w:p>
          <w:p w14:paraId="27C94903" w14:textId="43BD9713" w:rsidR="003356BB" w:rsidRPr="00AD21BA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Marca_componente</w:t>
            </w:r>
            <w:proofErr w:type="spellEnd"/>
          </w:p>
          <w:p w14:paraId="5B599D07" w14:textId="7E7CC89D" w:rsidR="003356BB" w:rsidRPr="00AD21BA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Tipo_componente</w:t>
            </w:r>
            <w:proofErr w:type="spellEnd"/>
          </w:p>
          <w:p w14:paraId="142926A0" w14:textId="087A3011" w:rsidR="003356BB" w:rsidRPr="00AD21BA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Tecnología_componente</w:t>
            </w:r>
            <w:proofErr w:type="spellEnd"/>
          </w:p>
          <w:p w14:paraId="3D2FC6CD" w14:textId="2542DC01" w:rsidR="00354CFA" w:rsidRPr="00AD21BA" w:rsidRDefault="00354CF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Serie_componente</w:t>
            </w:r>
            <w:proofErr w:type="spellEnd"/>
          </w:p>
          <w:p w14:paraId="671F6492" w14:textId="704F8332" w:rsidR="00354CFA" w:rsidRPr="00AD21BA" w:rsidRDefault="00354CF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Modelo_componente</w:t>
            </w:r>
            <w:proofErr w:type="spellEnd"/>
          </w:p>
          <w:p w14:paraId="356909AE" w14:textId="56A91E4A" w:rsidR="00354CFA" w:rsidRPr="00AD21BA" w:rsidRDefault="00354CF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Estado_componente</w:t>
            </w:r>
            <w:proofErr w:type="spellEnd"/>
          </w:p>
          <w:p w14:paraId="7148EB66" w14:textId="1D78AC65" w:rsidR="003356BB" w:rsidRPr="00AD21BA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Referencia_componente</w:t>
            </w:r>
            <w:proofErr w:type="spellEnd"/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3AF870A" w14:textId="5B5E4ED5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medidor</w:t>
            </w:r>
          </w:p>
          <w:p w14:paraId="4C0325EF" w14:textId="2FD3128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F7A6A35" w14:textId="071EB834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concentrador</w:t>
            </w:r>
          </w:p>
          <w:p w14:paraId="408D6102" w14:textId="0ACF537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EC17F27" w14:textId="026B7121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1D741C9A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DFF541" w14:textId="65CF99C2" w:rsidR="00A660B6" w:rsidRPr="000B0B27" w:rsidRDefault="00AD21BA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 xml:space="preserve">NOTA: </w:t>
            </w:r>
            <w:proofErr w:type="gram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DEJAR ATRIBUTOS GENERALES O ATRIBUTOS POR CADA COMPONENTE?</w:t>
            </w:r>
            <w:proofErr w:type="gramEnd"/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660B6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660B6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4604" w:type="dxa"/>
            <w:gridSpan w:val="2"/>
          </w:tcPr>
          <w:p w14:paraId="79145077" w14:textId="6EBEA561" w:rsidR="00A660B6" w:rsidRDefault="001E04CC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74A7B790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337A75CF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7C0644D6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8BC041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75B307D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30601210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70A1C3CE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E1A76E" w14:textId="77777777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3E0E886" w14:textId="7645340B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EA8241" w14:textId="651CA224" w:rsidR="003356BB" w:rsidRDefault="003356BB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660B6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03B140F3" w14:textId="24AA091B" w:rsidR="00A660B6" w:rsidRPr="00E94CBD" w:rsidRDefault="00E94CBD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573D1B57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38EB1C80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660B6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959B005" w14:textId="10BF6A87" w:rsidR="00A660B6" w:rsidRDefault="00D210F3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47E847DE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se </w:t>
            </w:r>
            <w:proofErr w:type="gramStart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mostrara</w:t>
            </w:r>
            <w:proofErr w:type="gramEnd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64C8C278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660B6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CAC7487" w14:textId="77777777" w:rsidR="00D210F3" w:rsidRDefault="00D210F3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63866DF8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EC1C5A" w14:paraId="59724C5A" w14:textId="77777777" w:rsidTr="006C212A">
              <w:tc>
                <w:tcPr>
                  <w:tcW w:w="1639" w:type="dxa"/>
                </w:tcPr>
                <w:p w14:paraId="0E18FCA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FA1F4A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3337DE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539178F8" w14:textId="77777777" w:rsidTr="006C212A">
              <w:tc>
                <w:tcPr>
                  <w:tcW w:w="1639" w:type="dxa"/>
                </w:tcPr>
                <w:p w14:paraId="10E80A71" w14:textId="5A5A53F7" w:rsidR="00EC1C5A" w:rsidRPr="00A8098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0E53A3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4F6128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F32F0F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052CE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3BF78F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10A70493" w14:textId="77777777" w:rsidTr="006C212A">
              <w:tc>
                <w:tcPr>
                  <w:tcW w:w="1639" w:type="dxa"/>
                </w:tcPr>
                <w:p w14:paraId="7737A7FB" w14:textId="77777777" w:rsidR="00EC1C5A" w:rsidRPr="00A8098A" w:rsidRDefault="00EC1C5A" w:rsidP="006C212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34356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6F290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29E930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7A8E0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3B48659" w14:textId="77777777" w:rsidTr="006C212A">
              <w:tc>
                <w:tcPr>
                  <w:tcW w:w="1639" w:type="dxa"/>
                </w:tcPr>
                <w:p w14:paraId="72673C1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ón)</w:t>
                  </w:r>
                </w:p>
                <w:p w14:paraId="7D7828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5BC457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tivación)</w:t>
                  </w:r>
                </w:p>
                <w:p w14:paraId="22C0D18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A31DFF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466AA12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4C574DD" w14:textId="77777777" w:rsidTr="006C212A">
              <w:tc>
                <w:tcPr>
                  <w:tcW w:w="1639" w:type="dxa"/>
                </w:tcPr>
                <w:p w14:paraId="3F92B483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7A23D78F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C117E3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3C1C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CE835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910D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5072CCC" w14:textId="77777777" w:rsidTr="006C212A">
              <w:tc>
                <w:tcPr>
                  <w:tcW w:w="1639" w:type="dxa"/>
                </w:tcPr>
                <w:p w14:paraId="0621414B" w14:textId="2DEE2A2E" w:rsidR="00EC1C5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44D2892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BE46BC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330AF49" w14:textId="77777777" w:rsidTr="006C212A">
              <w:tc>
                <w:tcPr>
                  <w:tcW w:w="1639" w:type="dxa"/>
                </w:tcPr>
                <w:p w14:paraId="4CDE3285" w14:textId="1A3D9D2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344F6F4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C2B1EE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2954E" w14:textId="77777777" w:rsidTr="006C212A">
              <w:tc>
                <w:tcPr>
                  <w:tcW w:w="1639" w:type="dxa"/>
                </w:tcPr>
                <w:p w14:paraId="17A02852" w14:textId="36DEB65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6379B37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E4A8D7B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AF32710" w14:textId="77777777" w:rsidTr="006C212A">
              <w:tc>
                <w:tcPr>
                  <w:tcW w:w="1639" w:type="dxa"/>
                </w:tcPr>
                <w:p w14:paraId="72C7EDCB" w14:textId="733AC89C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AFA7B2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652A0E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6DC031FF" w14:textId="77777777" w:rsidTr="006C212A">
              <w:tc>
                <w:tcPr>
                  <w:tcW w:w="1639" w:type="dxa"/>
                </w:tcPr>
                <w:p w14:paraId="7EDD474F" w14:textId="6367F24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0A05AFB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31D4DF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CC1D0" w14:textId="77777777" w:rsidTr="006C212A">
              <w:tc>
                <w:tcPr>
                  <w:tcW w:w="1639" w:type="dxa"/>
                </w:tcPr>
                <w:p w14:paraId="18855C87" w14:textId="218EC31D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F3B54B6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22DAC0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4F6B57F2" w14:textId="77777777" w:rsidTr="00EC1C5A">
              <w:tc>
                <w:tcPr>
                  <w:tcW w:w="1459" w:type="dxa"/>
                </w:tcPr>
                <w:p w14:paraId="5829B10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527860E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F2A938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03C0D7F9" w14:textId="77777777" w:rsidTr="00EC1C5A">
              <w:tc>
                <w:tcPr>
                  <w:tcW w:w="1459" w:type="dxa"/>
                </w:tcPr>
                <w:p w14:paraId="6419C2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B58843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DD45A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6A23A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8BC35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75B470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792E584C" w14:textId="77777777" w:rsidTr="00EC1C5A">
              <w:tc>
                <w:tcPr>
                  <w:tcW w:w="1459" w:type="dxa"/>
                </w:tcPr>
                <w:p w14:paraId="182A2BD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4DFF2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E5D6EB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6D712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E9A6C4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539102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13B09B5" w14:textId="77777777" w:rsidTr="00EC1C5A">
              <w:tc>
                <w:tcPr>
                  <w:tcW w:w="1459" w:type="dxa"/>
                </w:tcPr>
                <w:p w14:paraId="01FE66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B019E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DE194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7D3E7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7D159F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575BF5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26880B9" w14:textId="77777777" w:rsidTr="00EC1C5A">
              <w:tc>
                <w:tcPr>
                  <w:tcW w:w="1459" w:type="dxa"/>
                </w:tcPr>
                <w:p w14:paraId="10F0442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C72D55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C6E8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71C63A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727B1F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8E348B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CBEA68F" w14:textId="77777777" w:rsidTr="00EC1C5A">
              <w:tc>
                <w:tcPr>
                  <w:tcW w:w="1459" w:type="dxa"/>
                </w:tcPr>
                <w:p w14:paraId="3E1F0B8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80B11F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BD003A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3F873B4D" w14:textId="77777777" w:rsidTr="00EC1C5A">
              <w:tc>
                <w:tcPr>
                  <w:tcW w:w="1459" w:type="dxa"/>
                </w:tcPr>
                <w:p w14:paraId="17969D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0819FAC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7B5ABA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46B949B5" w14:textId="77777777" w:rsidTr="00EC1C5A">
              <w:tc>
                <w:tcPr>
                  <w:tcW w:w="1459" w:type="dxa"/>
                </w:tcPr>
                <w:p w14:paraId="41FAC8B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CF238B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75CAF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F78E4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1A87B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0D497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EEC5730" w14:textId="77777777" w:rsidTr="00EC1C5A">
              <w:tc>
                <w:tcPr>
                  <w:tcW w:w="1459" w:type="dxa"/>
                </w:tcPr>
                <w:p w14:paraId="4D4D77D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2FFBAA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4C9F00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320B425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4FC19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066E422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61E429E" w14:textId="77777777" w:rsidTr="00EC1C5A">
              <w:tc>
                <w:tcPr>
                  <w:tcW w:w="1459" w:type="dxa"/>
                </w:tcPr>
                <w:p w14:paraId="5BD9ACC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activación/desactivación)</w:t>
                  </w:r>
                </w:p>
                <w:p w14:paraId="48C6D8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61821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C934A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F4D0C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F9C59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26E81184" w14:textId="77777777" w:rsidTr="00EC1C5A">
              <w:tc>
                <w:tcPr>
                  <w:tcW w:w="1459" w:type="dxa"/>
                </w:tcPr>
                <w:p w14:paraId="11EE7E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579577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1E2A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F59227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8D13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426FDE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3888F28B" w14:textId="77777777" w:rsidTr="00EC1C5A">
              <w:tc>
                <w:tcPr>
                  <w:tcW w:w="1459" w:type="dxa"/>
                </w:tcPr>
                <w:p w14:paraId="2FF4B312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6834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866BDB8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09D0C451" w14:textId="77777777" w:rsidTr="00EC1C5A">
              <w:tc>
                <w:tcPr>
                  <w:tcW w:w="1459" w:type="dxa"/>
                </w:tcPr>
                <w:p w14:paraId="3FE991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E87AC0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5E0BD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7889E898" w14:textId="77777777" w:rsidTr="00EC1C5A">
              <w:tc>
                <w:tcPr>
                  <w:tcW w:w="1459" w:type="dxa"/>
                </w:tcPr>
                <w:p w14:paraId="2907FB3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23E4C9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0E341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AF16FB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58522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655116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B26077A" w14:textId="77777777" w:rsidTr="00EC1C5A">
              <w:tc>
                <w:tcPr>
                  <w:tcW w:w="1459" w:type="dxa"/>
                </w:tcPr>
                <w:p w14:paraId="5DAD0E4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30A55D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E8C304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32635A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E5BB5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750A06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EA9AD2B" w14:textId="77777777" w:rsidTr="00EC1C5A">
              <w:tc>
                <w:tcPr>
                  <w:tcW w:w="1459" w:type="dxa"/>
                </w:tcPr>
                <w:p w14:paraId="0CF9A36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FFF206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A014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E5FEB0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C8CE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29B6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9931296" w14:textId="77777777" w:rsidTr="00EC1C5A">
              <w:tc>
                <w:tcPr>
                  <w:tcW w:w="1459" w:type="dxa"/>
                </w:tcPr>
                <w:p w14:paraId="7E6538C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C3F91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DC323B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23DBC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75947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ACDF0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B6478F6" w14:textId="77777777" w:rsidTr="00EC1C5A">
              <w:tc>
                <w:tcPr>
                  <w:tcW w:w="1459" w:type="dxa"/>
                </w:tcPr>
                <w:p w14:paraId="4A3D06D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23D4E9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4FCA57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660B6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660B6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660B6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1A61DBE4" w14:textId="564234E1" w:rsidR="006C212A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6D722B00" w14:textId="4FFF3241" w:rsidR="006C212A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23B79E88" w14:textId="77777777" w:rsidR="00A660B6" w:rsidRDefault="00A660B6" w:rsidP="00A660B6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6498200" w14:textId="77777777" w:rsidR="00A660B6" w:rsidRDefault="00A660B6" w:rsidP="00A660B6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D0D157C" w14:textId="77777777" w:rsidR="00A660B6" w:rsidRDefault="00A660B6" w:rsidP="00A660B6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9FE2DEE" w14:textId="77777777" w:rsidR="00A660B6" w:rsidRPr="001D0168" w:rsidRDefault="00A660B6" w:rsidP="00A660B6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34F548" w14:textId="77777777" w:rsidR="00A660B6" w:rsidRPr="002A4DEE" w:rsidRDefault="00A660B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5B27B43" w14:textId="77777777" w:rsidR="00A660B6" w:rsidRPr="00557C9B" w:rsidRDefault="00A660B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7B2F8457" w14:textId="77777777" w:rsidR="00A660B6" w:rsidRPr="002F1D15" w:rsidRDefault="00A660B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3BBE0AE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09A75871" w14:textId="77777777" w:rsidR="00A660B6" w:rsidRDefault="00A660B6" w:rsidP="00A660B6">
            <w:pPr>
              <w:jc w:val="both"/>
              <w:rPr>
                <w:rFonts w:ascii="Arial" w:hAnsi="Arial" w:cs="Arial"/>
              </w:rPr>
            </w:pPr>
          </w:p>
          <w:p w14:paraId="73F8A9CF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33C7CF4A" w14:textId="77777777" w:rsidR="00A660B6" w:rsidRPr="008743D7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3682273" w14:textId="77777777" w:rsidR="00A660B6" w:rsidRPr="008743D7" w:rsidRDefault="00A660B6" w:rsidP="00A660B6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1CFE6414" w14:textId="1C239CA9" w:rsidR="00A660B6" w:rsidRPr="008743D7" w:rsidRDefault="006C212A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DFCA641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54B446A6" w:rsidR="00A660B6" w:rsidRDefault="00A660B6" w:rsidP="00632B15">
      <w:pPr>
        <w:rPr>
          <w:szCs w:val="22"/>
        </w:rPr>
      </w:pPr>
    </w:p>
    <w:p w14:paraId="23071E8E" w14:textId="495C424D" w:rsidR="006C212A" w:rsidRDefault="00B90EA3" w:rsidP="00632B1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271A98A2" wp14:editId="57635915">
            <wp:extent cx="5943600" cy="450786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70EC" w14:textId="77777777" w:rsidR="006C212A" w:rsidRDefault="006C212A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  <w:proofErr w:type="spellEnd"/>
          </w:p>
          <w:p w14:paraId="4BCCFE28" w14:textId="2726EA24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  <w:proofErr w:type="spellEnd"/>
          </w:p>
          <w:p w14:paraId="123F1BAD" w14:textId="7BF5A9D5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  <w:proofErr w:type="spellEnd"/>
          </w:p>
          <w:p w14:paraId="1A1578D8" w14:textId="1A814904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4C9A466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B4C429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70A543" w14:textId="6835E63E" w:rsidR="00B90EA3" w:rsidRPr="00B90EA3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</w:t>
            </w:r>
            <w:r w:rsidR="00B90EA3">
              <w:rPr>
                <w:rFonts w:ascii="Arial" w:eastAsia="Arial Unicode MS" w:hAnsi="Arial" w:cs="Arial"/>
                <w:color w:val="0000FF"/>
                <w:lang w:val="es-ES"/>
              </w:rPr>
              <w:t>evento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31496E53" w14:textId="77BA54BD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Tipo_evento</w:t>
            </w:r>
            <w:proofErr w:type="spellEnd"/>
          </w:p>
          <w:p w14:paraId="691A29F6" w14:textId="19E7C757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Descripción_evento</w:t>
            </w:r>
            <w:proofErr w:type="spellEnd"/>
          </w:p>
          <w:p w14:paraId="2BC8AAF8" w14:textId="25905939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Header_evento</w:t>
            </w:r>
            <w:proofErr w:type="spellEnd"/>
          </w:p>
          <w:p w14:paraId="1082FAA5" w14:textId="51D06E81" w:rsidR="006C212A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442C303E" w14:textId="61002D59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fecha_evento</w:t>
            </w:r>
            <w:proofErr w:type="spellEnd"/>
          </w:p>
          <w:p w14:paraId="5ED88DF7" w14:textId="6A3B9265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hora_evento</w:t>
            </w:r>
            <w:proofErr w:type="spellEnd"/>
          </w:p>
          <w:p w14:paraId="0A6C1F1C" w14:textId="7E17053F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823ABD3" w14:textId="4EFD3562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2F5D0A8" w14:textId="77777777" w:rsidR="00B90EA3" w:rsidRP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183BE59" w14:textId="684F4DDC" w:rsidR="00B90EA3" w:rsidRP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Id_alarma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62A2C5B" w14:textId="48A23FB2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Tipo_ alarma</w:t>
            </w:r>
          </w:p>
          <w:p w14:paraId="5AF47899" w14:textId="3C5290D2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alarma</w:t>
            </w:r>
          </w:p>
          <w:p w14:paraId="6FC361BE" w14:textId="5AD18A13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Header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>_ alarma</w:t>
            </w:r>
          </w:p>
          <w:p w14:paraId="35899FE6" w14:textId="77777777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43CF0EDE" w14:textId="2FD073AF" w:rsidR="00B90EA3" w:rsidRDefault="00B90EA3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0BD637DA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296A9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3EB8FEE" w14:textId="77777777" w:rsidR="006C212A" w:rsidRPr="000B0B27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FD6C35" w14:textId="77777777" w:rsidR="006C212A" w:rsidRPr="00D03F51" w:rsidRDefault="006C212A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EA8D9A9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[Corresponde a las  características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0EB319D7" w14:textId="77777777" w:rsidR="006C212A" w:rsidRPr="00F551F9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07F300BC" w14:textId="77777777" w:rsidR="006C212A" w:rsidRPr="00F13AE0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06FE58C" w14:textId="77777777" w:rsidR="006C212A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2FC5D6A5" w14:textId="77777777" w:rsidR="006C212A" w:rsidRPr="0094364A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53C846EA" w14:textId="77777777" w:rsidR="006C212A" w:rsidRPr="00BC1B8E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45556A15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8D370C1" w14:textId="77777777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214AC512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4C76FAB0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[Listar las característica del dato, teniendo en cuenta lo siguiente:</w:t>
            </w:r>
          </w:p>
          <w:p w14:paraId="0B7BFFCB" w14:textId="77777777" w:rsidR="006C212A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Formato: </w:t>
            </w:r>
            <w:r w:rsidRPr="00576B40">
              <w:rPr>
                <w:rFonts w:ascii="Arial" w:eastAsia="Arial Unicode MS" w:hAnsi="Arial" w:cs="Arial"/>
                <w:i/>
                <w:color w:val="0000FF"/>
                <w:lang w:val="es-ES"/>
              </w:rPr>
              <w:t>Especificar formato sólo cuando el dato se deba mostrar con un formato diferente al almacenado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>.</w:t>
            </w:r>
          </w:p>
          <w:p w14:paraId="2F10B7A9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62889D" w14:textId="77777777" w:rsidR="006C212A" w:rsidRPr="008A099E" w:rsidRDefault="006C212A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  <w:r w:rsidRPr="008A099E">
              <w:rPr>
                <w:rFonts w:ascii="Arial" w:eastAsia="Arial Unicode MS" w:hAnsi="Arial" w:cs="Arial"/>
                <w:i/>
                <w:color w:val="0000FF"/>
                <w:lang w:val="es-ES"/>
              </w:rPr>
              <w:t>Obligatorio</w:t>
            </w:r>
          </w:p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9306220" w14:textId="77777777" w:rsidR="006C212A" w:rsidRPr="00236317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48153B25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proofErr w:type="spellStart"/>
            <w:r w:rsidR="00177ACB">
              <w:rPr>
                <w:rFonts w:ascii="Arial" w:hAnsi="Arial" w:cs="Arial"/>
                <w:color w:val="0000FF"/>
                <w:lang w:eastAsia="es-ES"/>
              </w:rPr>
              <w:t>envio</w:t>
            </w:r>
            <w:proofErr w:type="spellEnd"/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73BCE549" w:rsidR="006C212A" w:rsidRDefault="00177ACB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1CBBAF1E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0" t="0" r="21590" b="2667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4F20F9" w:rsidRDefault="004F20F9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7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" fillcolor="#4f81bd [3204]" strokecolor="#243f60 [1604]" strokeweight="2pt">
                      <v:textbox>
                        <w:txbxContent>
                          <w:p w14:paraId="36E8D18C" w14:textId="7B6E3F0F" w:rsidR="004F20F9" w:rsidRDefault="004F20F9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1" r:lo="rId82" r:qs="rId83" r:cs="rId84"/>
                    </a:graphicData>
                  </a:graphic>
                </wp:inline>
              </w:drawing>
            </w: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65A50A6" wp14:editId="585687C6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6" r:lo="rId87" r:qs="rId88" r:cs="rId89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AD9792" wp14:editId="159CA7B7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1" r:lo="rId92" r:qs="rId93" r:cs="rId94"/>
                    </a:graphicData>
                  </a:graphic>
                </wp:inline>
              </w:drawing>
            </w:r>
          </w:p>
          <w:p w14:paraId="172208CA" w14:textId="10E13EE4" w:rsidR="006C212A" w:rsidRPr="00BB1AF7" w:rsidRDefault="00177ACB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005868C2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C635AE" w14:textId="49D0EE16" w:rsidR="004F20F9" w:rsidRDefault="004F20F9" w:rsidP="00177ACB">
                                  <w:pPr>
                                    <w:jc w:val="center"/>
                                  </w:pPr>
                                  <w:r>
                                    <w:t>Administrador/</w:t>
                                  </w:r>
                                  <w:r w:rsidR="00701370">
                                    <w:t>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29DE56B" id="Rectángulo: esquinas redondeadas 72" o:spid="_x0000_s1038" style="position:absolute;margin-left:46.65pt;margin-top:22.8pt;width:118.35pt;height:2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" fillcolor="#4f81bd [3204]" strokecolor="#243f60 [1604]" strokeweight="2pt">
                      <v:textbox>
                        <w:txbxContent>
                          <w:p w14:paraId="11C635AE" w14:textId="49D0EE16" w:rsidR="004F20F9" w:rsidRDefault="004F20F9" w:rsidP="00177ACB">
                            <w:pPr>
                              <w:jc w:val="center"/>
                            </w:pPr>
                            <w:r>
                              <w:t>Administrador/</w:t>
                            </w:r>
                            <w:r w:rsidR="00701370">
                              <w:t>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25C2C984">
                  <wp:extent cx="5572125" cy="3124200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6" r:lo="rId97" r:qs="rId98" r:cs="rId99"/>
                    </a:graphicData>
                  </a:graphic>
                </wp:inline>
              </w:drawing>
            </w:r>
          </w:p>
          <w:p w14:paraId="0FB7D938" w14:textId="77777777" w:rsidR="006C212A" w:rsidRPr="000463D8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14F6CA" w14:textId="77777777" w:rsidR="006C212A" w:rsidRPr="000463D8" w:rsidRDefault="006C212A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0E4C54C4" w14:textId="77777777" w:rsidR="006C212A" w:rsidRDefault="006C212A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215C8B38" w14:textId="77777777" w:rsidR="006C212A" w:rsidRPr="00386BCB" w:rsidRDefault="006C212A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65596AB" w14:textId="77777777" w:rsidR="006C212A" w:rsidRPr="000463D8" w:rsidRDefault="006C212A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4C820838" w14:textId="77777777" w:rsidR="006C212A" w:rsidRPr="000463D8" w:rsidRDefault="006C212A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33822DFA" w14:textId="77777777" w:rsidR="006C212A" w:rsidRPr="00E64F35" w:rsidRDefault="006C212A" w:rsidP="00044C7B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242A9D4C" w14:textId="77777777" w:rsidR="006C212A" w:rsidRDefault="006C212A" w:rsidP="00044C7B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11E13F69" w14:textId="77777777" w:rsidR="006C212A" w:rsidRPr="00DC4602" w:rsidRDefault="006C212A" w:rsidP="00044C7B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094A479C" w14:textId="77777777" w:rsidR="006C212A" w:rsidRDefault="006C212A" w:rsidP="00044C7B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1A9E273" w14:textId="77777777" w:rsidR="006C212A" w:rsidRPr="00DE4ABE" w:rsidRDefault="006C212A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05B2A53A" w14:textId="77777777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3179539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88F0E6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1E8E52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05221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40F89A67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1C482C0D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CE9EE8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CB2D5E3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23C45ABB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3ED975C0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37871AF8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5227C3A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270498A2" w14:textId="77777777" w:rsidR="006C212A" w:rsidRDefault="006C212A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76605757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03924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106AD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15DE9B69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7FCC990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7CD588D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7BCAFEBF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359BEA4F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978BB88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67BF1A49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0B26227B" w14:textId="5CB9C0E3" w:rsidR="006C212A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1057F15" w14:textId="77777777" w:rsidR="006C212A" w:rsidRPr="00E94CBD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AE91D85" w14:textId="77777777" w:rsidR="006C212A" w:rsidRPr="00E94CBD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E6FCD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76B3E84E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E3FA8F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instante (para esto se realiza una verificación de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componentes activos en la base de datos)</w:t>
            </w:r>
          </w:p>
          <w:p w14:paraId="3B103477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77B97E16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270F6D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F877EC5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731EC" w14:textId="243A1F03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40E2E2DB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5B25C745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DEAF312" w14:textId="63739366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97BBBD9" w14:textId="77777777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AE26A84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1D3F5D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C14C4E8" w14:textId="3AC9A48F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003B1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FC468D6" w14:textId="77777777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6CF69E7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299145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71B6E8B1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09CC55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3FF0A070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0D47AE13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EDCA06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6A6C07B7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70F8E2" w14:textId="77777777" w:rsidR="006C212A" w:rsidRDefault="006C212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administrar Acciones del componente</w:t>
            </w:r>
          </w:p>
          <w:p w14:paraId="0208C42E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6C212A" w14:paraId="569E6CD1" w14:textId="77777777" w:rsidTr="00F97BD8">
              <w:tc>
                <w:tcPr>
                  <w:tcW w:w="1639" w:type="dxa"/>
                </w:tcPr>
                <w:p w14:paraId="255AD68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28E4CD44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CA37A79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6C212A" w14:paraId="3F5CE976" w14:textId="77777777" w:rsidTr="00F97BD8">
              <w:tc>
                <w:tcPr>
                  <w:tcW w:w="1639" w:type="dxa"/>
                </w:tcPr>
                <w:p w14:paraId="16C1675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4A55CA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6E03E6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3C7813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B4D58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F6F6406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48BCB501" w14:textId="77777777" w:rsidTr="00F97BD8">
              <w:tc>
                <w:tcPr>
                  <w:tcW w:w="1639" w:type="dxa"/>
                </w:tcPr>
                <w:p w14:paraId="6A751EF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A3103E8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56F948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4A1D03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EBCB6C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6788C3E1" w14:textId="77777777" w:rsidTr="00F97BD8">
              <w:tc>
                <w:tcPr>
                  <w:tcW w:w="1639" w:type="dxa"/>
                </w:tcPr>
                <w:p w14:paraId="0A78B07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317B66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FBD6515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FDBC466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D0A5AD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14CBA03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50DB0FB0" w14:textId="77777777" w:rsidTr="00F97BD8">
              <w:tc>
                <w:tcPr>
                  <w:tcW w:w="1639" w:type="dxa"/>
                </w:tcPr>
                <w:p w14:paraId="04CF70D3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2527F937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9906D0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4B45CC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58C61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6B535BA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71ECCA15" w14:textId="77777777" w:rsidTr="00F97BD8">
              <w:tc>
                <w:tcPr>
                  <w:tcW w:w="1639" w:type="dxa"/>
                </w:tcPr>
                <w:p w14:paraId="7EF5BB16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4172744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74A214F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0E4773D8" w14:textId="77777777" w:rsidTr="00F97BD8">
              <w:tc>
                <w:tcPr>
                  <w:tcW w:w="1639" w:type="dxa"/>
                </w:tcPr>
                <w:p w14:paraId="24118789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4F8948A4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B4AC6B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0EA1197E" w14:textId="77777777" w:rsidTr="00F97BD8">
              <w:tc>
                <w:tcPr>
                  <w:tcW w:w="1639" w:type="dxa"/>
                </w:tcPr>
                <w:p w14:paraId="6633D951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6E24ECF0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9A29E56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7BB3B69C" w14:textId="77777777" w:rsidTr="00F97BD8">
              <w:tc>
                <w:tcPr>
                  <w:tcW w:w="1639" w:type="dxa"/>
                </w:tcPr>
                <w:p w14:paraId="555BBEDA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3BB5A75C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2E2390E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02627A72" w14:textId="77777777" w:rsidTr="00F97BD8">
              <w:tc>
                <w:tcPr>
                  <w:tcW w:w="1639" w:type="dxa"/>
                </w:tcPr>
                <w:p w14:paraId="3871676C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719971AC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6AAD2B7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219F045" w14:textId="77777777" w:rsidTr="00F97BD8">
              <w:tc>
                <w:tcPr>
                  <w:tcW w:w="1639" w:type="dxa"/>
                </w:tcPr>
                <w:p w14:paraId="1700113A" w14:textId="77777777" w:rsidR="006C212A" w:rsidRP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8A19F2F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64B8FF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823549F" w14:textId="77777777" w:rsidR="006C212A" w:rsidRPr="00EC1C5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720B29" w14:textId="77777777" w:rsidR="006C212A" w:rsidRDefault="006C212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6C212A" w14:paraId="45742F21" w14:textId="77777777" w:rsidTr="00F97BD8">
              <w:tc>
                <w:tcPr>
                  <w:tcW w:w="1459" w:type="dxa"/>
                </w:tcPr>
                <w:p w14:paraId="082314F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44E7FEE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329CB98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6C212A" w14:paraId="70F0E90D" w14:textId="77777777" w:rsidTr="00F97BD8">
              <w:tc>
                <w:tcPr>
                  <w:tcW w:w="1459" w:type="dxa"/>
                </w:tcPr>
                <w:p w14:paraId="1540E593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5B3F10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3333F7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017681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D001CD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5FDEB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387B9DAC" w14:textId="77777777" w:rsidTr="00F97BD8">
              <w:tc>
                <w:tcPr>
                  <w:tcW w:w="1459" w:type="dxa"/>
                </w:tcPr>
                <w:p w14:paraId="6529833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49CD48B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928502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3054D29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D6DD08B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E65C9B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461E9E95" w14:textId="77777777" w:rsidTr="00F97BD8">
              <w:tc>
                <w:tcPr>
                  <w:tcW w:w="1459" w:type="dxa"/>
                </w:tcPr>
                <w:p w14:paraId="795C9098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F241180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5C0461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4C4EFF62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DA8309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085BD59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4E730E00" w14:textId="77777777" w:rsidTr="00F97BD8">
              <w:tc>
                <w:tcPr>
                  <w:tcW w:w="1459" w:type="dxa"/>
                </w:tcPr>
                <w:p w14:paraId="1FB69CF6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BB0533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6767578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8577C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050D872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88C6E5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304C1C4B" w14:textId="77777777" w:rsidTr="00F97BD8">
              <w:tc>
                <w:tcPr>
                  <w:tcW w:w="1459" w:type="dxa"/>
                </w:tcPr>
                <w:p w14:paraId="2EECE786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17ACB22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ECFADD1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2E63C57" w14:textId="77777777" w:rsidR="006C212A" w:rsidRPr="00EC1C5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A5C04F" w14:textId="77777777" w:rsidR="006C212A" w:rsidRDefault="006C212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6C212A" w14:paraId="10CCB2CC" w14:textId="77777777" w:rsidTr="00F97BD8">
              <w:tc>
                <w:tcPr>
                  <w:tcW w:w="1459" w:type="dxa"/>
                </w:tcPr>
                <w:p w14:paraId="42CF3CF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236388C8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C833673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6C212A" w14:paraId="07F2F964" w14:textId="77777777" w:rsidTr="00F97BD8">
              <w:tc>
                <w:tcPr>
                  <w:tcW w:w="1459" w:type="dxa"/>
                </w:tcPr>
                <w:p w14:paraId="17F3E77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304AD23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572BB74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D8E43A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C57D4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465296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5660E1A1" w14:textId="77777777" w:rsidTr="00F97BD8">
              <w:tc>
                <w:tcPr>
                  <w:tcW w:w="1459" w:type="dxa"/>
                </w:tcPr>
                <w:p w14:paraId="0F562D0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0AF64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970896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8315A00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856A756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F5E795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490F140E" w14:textId="77777777" w:rsidTr="00F97BD8">
              <w:tc>
                <w:tcPr>
                  <w:tcW w:w="1459" w:type="dxa"/>
                </w:tcPr>
                <w:p w14:paraId="5DBCC915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E7B248A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3589EA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1F8B04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9028BB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1774E99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5D9A7BE0" w14:textId="77777777" w:rsidTr="00F97BD8">
              <w:tc>
                <w:tcPr>
                  <w:tcW w:w="1459" w:type="dxa"/>
                </w:tcPr>
                <w:p w14:paraId="62813A12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29DAE57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636055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1789EB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B6ED6A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ED47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60EA634D" w14:textId="77777777" w:rsidTr="00F97BD8">
              <w:tc>
                <w:tcPr>
                  <w:tcW w:w="1459" w:type="dxa"/>
                </w:tcPr>
                <w:p w14:paraId="0A8F309F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248FAFC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D16A5E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1AF061EF" w14:textId="77777777" w:rsidR="006C212A" w:rsidRPr="00EC1C5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E9C2F4" w14:textId="77777777" w:rsidR="006C212A" w:rsidRDefault="006C212A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6C212A" w14:paraId="37E39BD4" w14:textId="77777777" w:rsidTr="00F97BD8">
              <w:tc>
                <w:tcPr>
                  <w:tcW w:w="1459" w:type="dxa"/>
                </w:tcPr>
                <w:p w14:paraId="2CE8B5C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69344E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AC80E92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6C212A" w14:paraId="0D81EB33" w14:textId="77777777" w:rsidTr="00F97BD8">
              <w:tc>
                <w:tcPr>
                  <w:tcW w:w="1459" w:type="dxa"/>
                </w:tcPr>
                <w:p w14:paraId="31DDF4F9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B0BCFF2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F35486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A28BC24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7C6879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4DB0BC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6E1D8C80" w14:textId="77777777" w:rsidTr="00F97BD8">
              <w:tc>
                <w:tcPr>
                  <w:tcW w:w="1459" w:type="dxa"/>
                </w:tcPr>
                <w:p w14:paraId="4C28C145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8B415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355A4A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79B8266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3E65F11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7D9EB1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55923CC2" w14:textId="77777777" w:rsidTr="00F97BD8">
              <w:tc>
                <w:tcPr>
                  <w:tcW w:w="1459" w:type="dxa"/>
                </w:tcPr>
                <w:p w14:paraId="7EA409F3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61EAE6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16953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76838E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45CA7ED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1A3020B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7BB821BD" w14:textId="77777777" w:rsidTr="00F97BD8">
              <w:tc>
                <w:tcPr>
                  <w:tcW w:w="1459" w:type="dxa"/>
                </w:tcPr>
                <w:p w14:paraId="6631B35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1BBB15A3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39C4AF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0A3B6FCE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53CD9A0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2A7593E9" w14:textId="77777777" w:rsidR="006C212A" w:rsidRPr="00A8098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6C212A" w14:paraId="2B0154F7" w14:textId="77777777" w:rsidTr="00F97BD8">
              <w:tc>
                <w:tcPr>
                  <w:tcW w:w="1459" w:type="dxa"/>
                </w:tcPr>
                <w:p w14:paraId="61F35688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F4B7772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D323AAA" w14:textId="77777777" w:rsidR="006C212A" w:rsidRDefault="006C212A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D254CF6" w14:textId="77777777" w:rsidR="006C212A" w:rsidRPr="00EC1C5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067346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8132A6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80EB8F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D9C44F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4CF219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F09C66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ACBD83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EF16DF" w14:textId="2E752378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04D190B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8C67F07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22042D0D" w14:textId="77777777" w:rsidR="006C212A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4108B8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7777777" w:rsidR="006C212A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788FCC5A" w14:textId="5A16532B" w:rsidR="006C212A" w:rsidRDefault="006C212A" w:rsidP="00632B15">
      <w:pPr>
        <w:rPr>
          <w:szCs w:val="22"/>
        </w:rPr>
      </w:pPr>
    </w:p>
    <w:p w14:paraId="2581912F" w14:textId="76AB7583" w:rsidR="00167436" w:rsidRDefault="00167436" w:rsidP="00632B15">
      <w:pPr>
        <w:rPr>
          <w:szCs w:val="22"/>
        </w:rPr>
      </w:pPr>
    </w:p>
    <w:p w14:paraId="2AC820B2" w14:textId="77777777" w:rsidR="00167436" w:rsidRDefault="00167436" w:rsidP="00632B15">
      <w:pPr>
        <w:rPr>
          <w:szCs w:val="22"/>
        </w:rPr>
      </w:pP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0B6C0832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617EF77F" w14:textId="609CFD61" w:rsidR="00167436" w:rsidRDefault="00167436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01B16A34" w14:textId="32AF10ED" w:rsidR="00167436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</w:t>
            </w:r>
            <w:r w:rsidR="0093205D">
              <w:rPr>
                <w:rFonts w:ascii="Arial" w:hAnsi="Arial" w:cs="Arial"/>
                <w:color w:val="0000FF"/>
                <w:lang w:eastAsia="es-ES"/>
              </w:rPr>
              <w:t>, confidencial e integral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para los sistemas externos, sus componentes y datos.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F7BB8F1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22ECC0BB" w14:textId="323BCC54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B1A84F0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30494C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F78B1D0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44A6429" w14:textId="7C5FB890" w:rsidR="00167436" w:rsidRPr="00B90EA3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registro_acceso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4F14C71" w14:textId="5CCF129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acceso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780E52D4" w14:textId="68E85B00" w:rsidR="00167436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588C8FAB" w14:textId="6F87D517" w:rsidR="00167436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66C61FD5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C014A8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8E5488C" w14:textId="77777777" w:rsidR="00167436" w:rsidRPr="00B90EA3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F1D02B1" w14:textId="28E3BE5E" w:rsidR="00167436" w:rsidRPr="00B90EA3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registro_actividad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58B533AB" w14:textId="236A72F1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Descripción_ 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actividad</w:t>
            </w:r>
          </w:p>
          <w:p w14:paraId="2DBE2B05" w14:textId="7AA63C55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033E32D4" w14:textId="4EA59182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21661A5F" w14:textId="1DF39746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73913A44" w14:textId="77777777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074B29" w14:textId="6F334EA1" w:rsidR="00495295" w:rsidRPr="00B90EA3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7DB2EE6" w14:textId="555F32FD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EA30093" w14:textId="356718A0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F44B253" w14:textId="0302C2F0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237C563D" w14:textId="15BAB671" w:rsidR="00495295" w:rsidRP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0E59EB23" w14:textId="77777777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5C83C4D" w14:textId="77777777" w:rsidR="00495295" w:rsidRDefault="00495295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743215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F7C6D24" w14:textId="77777777" w:rsidR="00167436" w:rsidRPr="00F551F9" w:rsidRDefault="00167436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2373CA22" w14:textId="77777777" w:rsidR="00167436" w:rsidRPr="00F13AE0" w:rsidRDefault="00167436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C1E3BD7" w14:textId="77777777" w:rsidR="00167436" w:rsidRDefault="00167436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1EEA7782" w14:textId="77777777" w:rsidR="00167436" w:rsidRPr="0094364A" w:rsidRDefault="00167436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23F765E2" w14:textId="77777777" w:rsidR="00167436" w:rsidRPr="00BC1B8E" w:rsidRDefault="00167436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50C56A8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77777777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4F20F9" w:rsidRDefault="004F20F9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3AA38B0" w14:textId="77777777" w:rsidR="004F20F9" w:rsidRDefault="004F20F9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4F20F9" w:rsidRDefault="004F20F9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39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im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z/ej2wJ1Y5mjtAvg3fypiaAb4UPC4HEftoT2uhwTx9t&#10;oC05DCfO1oDf37uP9kRK0nLW0jaVnGgjUHFmvlii63k+mcT1S8JkejomAV9rlq81dtNcAY0lp7fD&#10;yXSM9sHsjxqheabFn8espBJWUu6Sy4B74Sr0W05Ph1TzeTKjlXMi3NpHJ2PwCHTkzlP3LNANLAvE&#10;zzvYb54o3vCst42eFuabALpOJIxQ97gOI6B1TVwanpb4HryWk9XLAzj7BQ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yvMIpo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4F20F9" w:rsidRDefault="004F20F9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3AA38B0" w14:textId="77777777" w:rsidR="004F20F9" w:rsidRDefault="004F20F9" w:rsidP="00063A65">
                            <w:pPr>
                              <w:jc w:val="center"/>
                            </w:pPr>
                          </w:p>
                          <w:p w14:paraId="644D9C44" w14:textId="77777777" w:rsidR="004F20F9" w:rsidRDefault="004F20F9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4F20F9" w:rsidRDefault="004F20F9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3C7B81F2" w14:textId="77777777" w:rsidR="004F20F9" w:rsidRDefault="004F20F9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0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kOShA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4F20F9" w:rsidRDefault="004F20F9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3C7B81F2" w14:textId="77777777" w:rsidR="004F20F9" w:rsidRDefault="004F20F9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4F20F9" w:rsidRDefault="004F20F9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4BCFD85D" w14:textId="77777777" w:rsidR="004F20F9" w:rsidRDefault="004F20F9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4F20F9" w:rsidRDefault="004F20F9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1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e+Nor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4F20F9" w:rsidRDefault="004F20F9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4BCFD85D" w14:textId="77777777" w:rsidR="004F20F9" w:rsidRDefault="004F20F9" w:rsidP="00063A65">
                            <w:pPr>
                              <w:jc w:val="center"/>
                            </w:pPr>
                          </w:p>
                          <w:p w14:paraId="7FAC53C1" w14:textId="567E4ABE" w:rsidR="004F20F9" w:rsidRDefault="004F20F9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1" r:lo="rId102" r:qs="rId103" r:cs="rId104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4F20F9" w:rsidRDefault="004F20F9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3DA3397C" w14:textId="00082F0A" w:rsidR="004F20F9" w:rsidRDefault="004F20F9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2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HSh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q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Ir0dKG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4F20F9" w:rsidRDefault="004F20F9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3DA3397C" w14:textId="00082F0A" w:rsidR="004F20F9" w:rsidRDefault="004F20F9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C08F94C" wp14:editId="4F5094ED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6" r:lo="rId107" r:qs="rId108" r:cs="rId109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16E2A67" wp14:editId="5A5D973F">
                  <wp:extent cx="5572125" cy="3124200"/>
                  <wp:effectExtent l="76200" t="0" r="66675" b="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1" r:lo="rId112" r:qs="rId113" r:cs="rId114"/>
                    </a:graphicData>
                  </a:graphic>
                </wp:inline>
              </w:drawing>
            </w:r>
          </w:p>
          <w:p w14:paraId="5D784601" w14:textId="77777777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3801FF5" wp14:editId="7556CC33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74" name="Rectángulo: esquinas redondeadas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F3205C" w14:textId="1AED3BB4" w:rsidR="004F20F9" w:rsidRDefault="004F20F9" w:rsidP="00167436">
                                  <w:pPr>
                                    <w:jc w:val="center"/>
                                  </w:pPr>
                                  <w:r>
                                    <w:t>Administrador/</w:t>
                                  </w:r>
                                  <w:r w:rsidR="00701370">
                                    <w:t>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3801FF5" id="Rectángulo: esquinas redondeadas 74" o:spid="_x0000_s1043" style="position:absolute;margin-left:46.65pt;margin-top:22.8pt;width:118.35pt;height:2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" fillcolor="#4f81bd [3204]" strokecolor="#243f60 [1604]" strokeweight="2pt">
                      <v:textbox>
                        <w:txbxContent>
                          <w:p w14:paraId="16F3205C" w14:textId="1AED3BB4" w:rsidR="004F20F9" w:rsidRDefault="004F20F9" w:rsidP="00167436">
                            <w:pPr>
                              <w:jc w:val="center"/>
                            </w:pPr>
                            <w:r>
                              <w:t>Administrador/</w:t>
                            </w:r>
                            <w:r w:rsidR="00701370">
                              <w:t>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781289E">
                  <wp:extent cx="5572125" cy="3124200"/>
                  <wp:effectExtent l="76200" t="0" r="66675" b="0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6" r:lo="rId117" r:qs="rId118" r:cs="rId119"/>
                    </a:graphicData>
                  </a:graphic>
                </wp:inline>
              </w:drawing>
            </w:r>
          </w:p>
          <w:p w14:paraId="6A226A87" w14:textId="77777777" w:rsidR="00167436" w:rsidRPr="000463D8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5DB8E6" w14:textId="77777777" w:rsidR="00167436" w:rsidRPr="000463D8" w:rsidRDefault="00167436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78B330F" w14:textId="77777777" w:rsidR="00167436" w:rsidRDefault="00167436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7232A8AD" w14:textId="77777777" w:rsidR="00167436" w:rsidRPr="00386BCB" w:rsidRDefault="00167436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1C7DFA13" w14:textId="77777777" w:rsidR="00167436" w:rsidRPr="000463D8" w:rsidRDefault="00167436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Solo debe existir un Flujo Normal en cada caso de uso.</w:t>
            </w:r>
          </w:p>
          <w:p w14:paraId="27EF5CE2" w14:textId="77777777" w:rsidR="00167436" w:rsidRPr="000463D8" w:rsidRDefault="00167436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24CB0380" w14:textId="77777777" w:rsidR="00167436" w:rsidRPr="00E64F35" w:rsidRDefault="00167436" w:rsidP="00044C7B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1B51FE39" w14:textId="77777777" w:rsidR="00167436" w:rsidRDefault="00167436" w:rsidP="00044C7B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3929771" w14:textId="77777777" w:rsidR="00167436" w:rsidRPr="00DC4602" w:rsidRDefault="00167436" w:rsidP="00044C7B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19C88F83" w14:textId="77777777" w:rsidR="00167436" w:rsidRDefault="00167436" w:rsidP="00044C7B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3E3656AD" w14:textId="77777777" w:rsidR="00167436" w:rsidRPr="00DE4ABE" w:rsidRDefault="00167436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77777777" w:rsidR="00167436" w:rsidRPr="006779C3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4EEE394" w14:textId="77777777" w:rsidR="00167436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0B9DADE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24A087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072F245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91505B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FC4827B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30CE9734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008B7CBD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023CFFC8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792D5A12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5BE555A4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1351DE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68386A98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5E24DB" w14:textId="77777777" w:rsidR="00167436" w:rsidRDefault="00167436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51B8C50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6B1407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C27C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44BE27C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4E09B3B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540884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77B94EA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B0C543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3075DC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0CA5840C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C4988C1" w14:textId="77777777" w:rsidR="00167436" w:rsidRPr="00E94CBD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C1035E5" w14:textId="77777777" w:rsidR="00167436" w:rsidRPr="00E94CBD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06DA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46AC7DB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6060BF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266C7C3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2AE63B5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F985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0304986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585E5E" w14:textId="4BC8C1A8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7329350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0EE37E0C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280D063" w14:textId="77777777" w:rsidR="00167436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2C736E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9182E5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C5782A1" w14:textId="6048245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FB51B4A" w14:textId="77777777" w:rsidR="00167436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1E4BFF2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A48D7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76D4E7C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D72D2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44BAC9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4CE0F7D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91BBA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0AD9558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B3F889" w14:textId="77777777" w:rsidR="00167436" w:rsidRDefault="00167436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6952725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167436" w14:paraId="6A25C043" w14:textId="77777777" w:rsidTr="00F97BD8">
              <w:tc>
                <w:tcPr>
                  <w:tcW w:w="1639" w:type="dxa"/>
                </w:tcPr>
                <w:p w14:paraId="1AF953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A1414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F7517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36572B20" w14:textId="77777777" w:rsidTr="00F97BD8">
              <w:tc>
                <w:tcPr>
                  <w:tcW w:w="1639" w:type="dxa"/>
                </w:tcPr>
                <w:p w14:paraId="454DC08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52DED97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A4AC5A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18DC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803DBB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11863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EBAAA74" w14:textId="77777777" w:rsidTr="00F97BD8">
              <w:tc>
                <w:tcPr>
                  <w:tcW w:w="1639" w:type="dxa"/>
                </w:tcPr>
                <w:p w14:paraId="491E2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58F24E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F88BAD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74B80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7C4AA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CC7070B" w14:textId="77777777" w:rsidTr="00F97BD8">
              <w:tc>
                <w:tcPr>
                  <w:tcW w:w="1639" w:type="dxa"/>
                </w:tcPr>
                <w:p w14:paraId="7A29DF8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724C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2E8565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64517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9715C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62C4E5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5FF3EF" w14:textId="77777777" w:rsidTr="00F97BD8">
              <w:tc>
                <w:tcPr>
                  <w:tcW w:w="1639" w:type="dxa"/>
                </w:tcPr>
                <w:p w14:paraId="7A663936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3EADD583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E4D70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1A42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870D1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0EEB2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5FE45E" w14:textId="77777777" w:rsidTr="00F97BD8">
              <w:tc>
                <w:tcPr>
                  <w:tcW w:w="1639" w:type="dxa"/>
                </w:tcPr>
                <w:p w14:paraId="501DFDA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2998C3BD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99FBD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26370259" w14:textId="77777777" w:rsidTr="00F97BD8">
              <w:tc>
                <w:tcPr>
                  <w:tcW w:w="1639" w:type="dxa"/>
                </w:tcPr>
                <w:p w14:paraId="33C89B8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3203586C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563F19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EF4CDF7" w14:textId="77777777" w:rsidTr="00F97BD8">
              <w:tc>
                <w:tcPr>
                  <w:tcW w:w="1639" w:type="dxa"/>
                </w:tcPr>
                <w:p w14:paraId="2761CC6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lastRenderedPageBreak/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6DEC3EFF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39AED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6ECCC8C" w14:textId="77777777" w:rsidTr="00F97BD8">
              <w:tc>
                <w:tcPr>
                  <w:tcW w:w="1639" w:type="dxa"/>
                </w:tcPr>
                <w:p w14:paraId="608E3320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A4C4DE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54A93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0AA2509" w14:textId="77777777" w:rsidTr="00F97BD8">
              <w:tc>
                <w:tcPr>
                  <w:tcW w:w="1639" w:type="dxa"/>
                </w:tcPr>
                <w:p w14:paraId="456FCC6F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6D02934A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97D57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8E411D4" w14:textId="77777777" w:rsidTr="00F97BD8">
              <w:tc>
                <w:tcPr>
                  <w:tcW w:w="1639" w:type="dxa"/>
                </w:tcPr>
                <w:p w14:paraId="0A5B871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45B29E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862FF2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108618B" w14:textId="77777777" w:rsidR="00167436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71CCC4DE" w14:textId="77777777" w:rsidR="00F97BD8" w:rsidRDefault="00F97BD8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044C7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044C7B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7EEF36E5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A19F072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0B0B4192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49DF3E41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46410A4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5DDF32ED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6035B864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15C4E213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3D21AAF3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FA80105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8F35FDD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30109F9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79E84B07" w14:textId="77777777" w:rsidR="00F97BD8" w:rsidRPr="00495295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5F9346E0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3012D89E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1F908D5" w14:textId="77777777" w:rsidR="00F97BD8" w:rsidRPr="00F551F9" w:rsidRDefault="00F97BD8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B8DEDFB" w14:textId="77777777" w:rsidR="00F97BD8" w:rsidRDefault="00F97BD8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044C7B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4F20F9" w:rsidRDefault="004F20F9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BE0BE94" w14:textId="77777777" w:rsidR="004F20F9" w:rsidRDefault="004F20F9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4F20F9" w:rsidRDefault="004F20F9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4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Ergw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Db0zEr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4F20F9" w:rsidRDefault="004F20F9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BE0BE94" w14:textId="77777777" w:rsidR="004F20F9" w:rsidRDefault="004F20F9" w:rsidP="00F97BD8">
                            <w:pPr>
                              <w:jc w:val="center"/>
                            </w:pPr>
                          </w:p>
                          <w:p w14:paraId="77FC24E7" w14:textId="77777777" w:rsidR="004F20F9" w:rsidRDefault="004F20F9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4F20F9" w:rsidRDefault="004F20F9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71C0BA56" w14:textId="77777777" w:rsidR="004F20F9" w:rsidRDefault="004F20F9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5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4F20F9" w:rsidRDefault="004F20F9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71C0BA56" w14:textId="77777777" w:rsidR="004F20F9" w:rsidRDefault="004F20F9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4F20F9" w:rsidRDefault="004F20F9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61AAF978" w14:textId="77777777" w:rsidR="004F20F9" w:rsidRDefault="004F20F9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4F20F9" w:rsidRDefault="004F20F9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6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zDPxn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4F20F9" w:rsidRDefault="004F20F9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61AAF978" w14:textId="77777777" w:rsidR="004F20F9" w:rsidRDefault="004F20F9" w:rsidP="00F97BD8">
                            <w:pPr>
                              <w:jc w:val="center"/>
                            </w:pPr>
                          </w:p>
                          <w:p w14:paraId="7731604F" w14:textId="77777777" w:rsidR="004F20F9" w:rsidRDefault="004F20F9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1" r:lo="rId122" r:qs="rId123" r:cs="rId124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4F20F9" w:rsidRDefault="004F20F9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7CD8A2B7" w14:textId="77777777" w:rsidR="004F20F9" w:rsidRDefault="004F20F9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7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4F20F9" w:rsidRDefault="004F20F9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7CD8A2B7" w14:textId="77777777" w:rsidR="004F20F9" w:rsidRDefault="004F20F9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6" r:lo="rId127" r:qs="rId128" r:cs="rId129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1" r:lo="rId132" r:qs="rId133" r:cs="rId134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4F20F9" w:rsidRDefault="004F20F9" w:rsidP="00F97BD8">
                                  <w:pPr>
                                    <w:jc w:val="center"/>
                                  </w:pPr>
                                  <w:r>
                                    <w:t>Administrador/</w:t>
                                  </w:r>
                                  <w:r w:rsidR="00701370">
                                    <w:t>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8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C8JT4a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4F20F9" w:rsidRDefault="004F20F9" w:rsidP="00F97BD8">
                            <w:pPr>
                              <w:jc w:val="center"/>
                            </w:pPr>
                            <w:r>
                              <w:t>Administrador/</w:t>
                            </w:r>
                            <w:r w:rsidR="00701370">
                              <w:t>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6" r:lo="rId137" r:qs="rId138" r:cs="rId139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7DA63F61" w14:textId="77777777" w:rsidR="00F97BD8" w:rsidRPr="000463D8" w:rsidRDefault="00F97BD8" w:rsidP="00044C7B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044C7B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044C7B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044C7B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40EE1C3C" w14:textId="77777777" w:rsidR="00F97BD8" w:rsidRDefault="00F97BD8" w:rsidP="00044C7B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6AF7D59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568C4DB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5F54EA56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57AECAD8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67A8A5FF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4BF50632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11FB8ED9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7AA3D6C5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7A734FC1" w14:textId="77777777" w:rsidR="00F97BD8" w:rsidRDefault="00F97BD8" w:rsidP="00044C7B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instante (para esto se realiza una verificación de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044C7B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044C7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044C7B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044C7B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044C7B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044C7B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CA72D" w14:textId="77777777" w:rsidR="00044C7B" w:rsidRDefault="00044C7B">
      <w:r>
        <w:separator/>
      </w:r>
    </w:p>
  </w:endnote>
  <w:endnote w:type="continuationSeparator" w:id="0">
    <w:p w14:paraId="18C3CB0E" w14:textId="77777777" w:rsidR="00044C7B" w:rsidRDefault="00044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0E2EA" w14:textId="77777777" w:rsidR="00044C7B" w:rsidRDefault="00044C7B">
      <w:r>
        <w:separator/>
      </w:r>
    </w:p>
  </w:footnote>
  <w:footnote w:type="continuationSeparator" w:id="0">
    <w:p w14:paraId="2F2AAD7B" w14:textId="77777777" w:rsidR="00044C7B" w:rsidRDefault="00044C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4F20F9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4F20F9" w:rsidRPr="00C419FB" w:rsidRDefault="004F20F9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4F20F9" w:rsidRPr="00C236B2" w:rsidRDefault="004F20F9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4F20F9" w:rsidRPr="00C419FB" w:rsidRDefault="004F20F9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4F20F9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4F20F9" w:rsidRPr="00C419FB" w:rsidRDefault="004F20F9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4F20F9" w:rsidRPr="00C419FB" w:rsidRDefault="004F20F9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4F20F9" w:rsidRPr="00C419FB" w:rsidRDefault="004F20F9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4F20F9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4F20F9" w:rsidRPr="00C419FB" w:rsidRDefault="004F20F9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4F20F9" w:rsidRPr="00C419FB" w:rsidRDefault="004F20F9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4F20F9" w:rsidRPr="00C419FB" w:rsidRDefault="004F20F9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4F20F9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4F20F9" w:rsidRPr="00C419FB" w:rsidRDefault="004F20F9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4F20F9" w:rsidRPr="00C419FB" w:rsidRDefault="004F20F9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4F20F9" w:rsidRPr="00C419FB" w:rsidRDefault="004F20F9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4F20F9" w:rsidRDefault="004F20F9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755ED7"/>
    <w:multiLevelType w:val="hybridMultilevel"/>
    <w:tmpl w:val="3970F724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  <w:num w:numId="13">
    <w:abstractNumId w:val="0"/>
    <w:lvlOverride w:ilvl="0">
      <w:startOverride w:val="3"/>
    </w:lvlOverride>
  </w:num>
  <w:num w:numId="14">
    <w:abstractNumId w:val="2"/>
  </w:num>
  <w:num w:numId="15">
    <w:abstractNumId w:val="6"/>
  </w:num>
  <w:num w:numId="1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4D52"/>
    <w:rsid w:val="00036355"/>
    <w:rsid w:val="0004037C"/>
    <w:rsid w:val="0004359A"/>
    <w:rsid w:val="00044C7B"/>
    <w:rsid w:val="000463D8"/>
    <w:rsid w:val="00046D0D"/>
    <w:rsid w:val="00055F8E"/>
    <w:rsid w:val="00063A65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C42F4"/>
    <w:rsid w:val="001C59D8"/>
    <w:rsid w:val="001D0168"/>
    <w:rsid w:val="001D7164"/>
    <w:rsid w:val="001E04CC"/>
    <w:rsid w:val="0020268D"/>
    <w:rsid w:val="002049BE"/>
    <w:rsid w:val="00214CA5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5D3D"/>
    <w:rsid w:val="00370B9D"/>
    <w:rsid w:val="003725A0"/>
    <w:rsid w:val="00386BCB"/>
    <w:rsid w:val="00387BD5"/>
    <w:rsid w:val="0039538A"/>
    <w:rsid w:val="00395FB1"/>
    <w:rsid w:val="003B2D4A"/>
    <w:rsid w:val="003C3868"/>
    <w:rsid w:val="003D1FAD"/>
    <w:rsid w:val="003D7396"/>
    <w:rsid w:val="003E2BF8"/>
    <w:rsid w:val="003E5586"/>
    <w:rsid w:val="003F0B7A"/>
    <w:rsid w:val="00404232"/>
    <w:rsid w:val="004331B8"/>
    <w:rsid w:val="0043718B"/>
    <w:rsid w:val="00442C22"/>
    <w:rsid w:val="004536B2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7690"/>
    <w:rsid w:val="004B7288"/>
    <w:rsid w:val="004C2A0E"/>
    <w:rsid w:val="004C7796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21A0C"/>
    <w:rsid w:val="00632B15"/>
    <w:rsid w:val="00644E32"/>
    <w:rsid w:val="006616F4"/>
    <w:rsid w:val="0066191F"/>
    <w:rsid w:val="00666DCB"/>
    <w:rsid w:val="00667960"/>
    <w:rsid w:val="006746ED"/>
    <w:rsid w:val="006779C3"/>
    <w:rsid w:val="00684CDA"/>
    <w:rsid w:val="00685013"/>
    <w:rsid w:val="00692DE2"/>
    <w:rsid w:val="006A1631"/>
    <w:rsid w:val="006A4CAA"/>
    <w:rsid w:val="006A5294"/>
    <w:rsid w:val="006C212A"/>
    <w:rsid w:val="006C4B76"/>
    <w:rsid w:val="006D7205"/>
    <w:rsid w:val="006E448F"/>
    <w:rsid w:val="006F63BA"/>
    <w:rsid w:val="00701370"/>
    <w:rsid w:val="007038A8"/>
    <w:rsid w:val="00724B93"/>
    <w:rsid w:val="00727CA9"/>
    <w:rsid w:val="0076056C"/>
    <w:rsid w:val="00760DC3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52D4"/>
    <w:rsid w:val="008A099E"/>
    <w:rsid w:val="008A39C0"/>
    <w:rsid w:val="008A5954"/>
    <w:rsid w:val="008B6BAB"/>
    <w:rsid w:val="008C003D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103C9"/>
    <w:rsid w:val="0091052B"/>
    <w:rsid w:val="00920837"/>
    <w:rsid w:val="00920CAD"/>
    <w:rsid w:val="0093205D"/>
    <w:rsid w:val="009363B6"/>
    <w:rsid w:val="009369CD"/>
    <w:rsid w:val="00940AB9"/>
    <w:rsid w:val="009412B2"/>
    <w:rsid w:val="0094364A"/>
    <w:rsid w:val="0095590C"/>
    <w:rsid w:val="00960AF5"/>
    <w:rsid w:val="00963C25"/>
    <w:rsid w:val="00974B52"/>
    <w:rsid w:val="00980088"/>
    <w:rsid w:val="00982834"/>
    <w:rsid w:val="00983798"/>
    <w:rsid w:val="009911B1"/>
    <w:rsid w:val="00992B57"/>
    <w:rsid w:val="009938A4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1F"/>
    <w:rsid w:val="00A16C05"/>
    <w:rsid w:val="00A219A2"/>
    <w:rsid w:val="00A2340A"/>
    <w:rsid w:val="00A36817"/>
    <w:rsid w:val="00A5635F"/>
    <w:rsid w:val="00A57DF2"/>
    <w:rsid w:val="00A6289B"/>
    <w:rsid w:val="00A660B6"/>
    <w:rsid w:val="00A71A78"/>
    <w:rsid w:val="00A76BDC"/>
    <w:rsid w:val="00A8098A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4805"/>
    <w:rsid w:val="00B44E94"/>
    <w:rsid w:val="00B61FF5"/>
    <w:rsid w:val="00B7094F"/>
    <w:rsid w:val="00B7477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1683"/>
    <w:rsid w:val="00D50EAB"/>
    <w:rsid w:val="00D60D89"/>
    <w:rsid w:val="00D62D2E"/>
    <w:rsid w:val="00D818E0"/>
    <w:rsid w:val="00D83265"/>
    <w:rsid w:val="00DA2732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40A8E"/>
    <w:rsid w:val="00E54A44"/>
    <w:rsid w:val="00E55FC7"/>
    <w:rsid w:val="00E6210D"/>
    <w:rsid w:val="00E64F35"/>
    <w:rsid w:val="00E77BAF"/>
    <w:rsid w:val="00E80DF7"/>
    <w:rsid w:val="00E81B29"/>
    <w:rsid w:val="00E82B39"/>
    <w:rsid w:val="00E83D51"/>
    <w:rsid w:val="00E8686B"/>
    <w:rsid w:val="00E94CBD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2515"/>
    <w:rsid w:val="00F03960"/>
    <w:rsid w:val="00F13AE0"/>
    <w:rsid w:val="00F13EB5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D38"/>
    <w:rsid w:val="00F97BD8"/>
    <w:rsid w:val="00FA4470"/>
    <w:rsid w:val="00FA484E"/>
    <w:rsid w:val="00FA596C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Layout" Target="diagrams/layout21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Colors" Target="diagrams/colors14.xml"/><Relationship Id="rId138" Type="http://schemas.openxmlformats.org/officeDocument/2006/relationships/diagramQuickStyle" Target="diagrams/quickStyle25.xml"/><Relationship Id="rId107" Type="http://schemas.openxmlformats.org/officeDocument/2006/relationships/diagramLayout" Target="diagrams/layout19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37" Type="http://schemas.microsoft.com/office/2007/relationships/diagramDrawing" Target="diagrams/drawing5.xml"/><Relationship Id="rId53" Type="http://schemas.microsoft.com/office/2007/relationships/diagramDrawing" Target="diagrams/drawing8.xml"/><Relationship Id="rId58" Type="http://schemas.microsoft.com/office/2007/relationships/diagramDrawing" Target="diagrams/drawing9.xml"/><Relationship Id="rId74" Type="http://schemas.microsoft.com/office/2007/relationships/diagramDrawing" Target="diagrams/drawing12.xml"/><Relationship Id="rId79" Type="http://schemas.microsoft.com/office/2007/relationships/diagramDrawing" Target="diagrams/drawing13.xml"/><Relationship Id="rId102" Type="http://schemas.openxmlformats.org/officeDocument/2006/relationships/diagramLayout" Target="diagrams/layout18.xml"/><Relationship Id="rId123" Type="http://schemas.openxmlformats.org/officeDocument/2006/relationships/diagramQuickStyle" Target="diagrams/quickStyle22.xml"/><Relationship Id="rId128" Type="http://schemas.openxmlformats.org/officeDocument/2006/relationships/diagramQuickStyle" Target="diagrams/quickStyle23.xml"/><Relationship Id="rId5" Type="http://schemas.openxmlformats.org/officeDocument/2006/relationships/webSettings" Target="webSettings.xml"/><Relationship Id="rId90" Type="http://schemas.microsoft.com/office/2007/relationships/diagramDrawing" Target="diagrams/drawing15.xml"/><Relationship Id="rId95" Type="http://schemas.microsoft.com/office/2007/relationships/diagramDrawing" Target="diagrams/drawing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QuickStyle" Target="diagrams/quickStyle20.xml"/><Relationship Id="rId118" Type="http://schemas.openxmlformats.org/officeDocument/2006/relationships/diagramQuickStyle" Target="diagrams/quickStyle21.xml"/><Relationship Id="rId134" Type="http://schemas.openxmlformats.org/officeDocument/2006/relationships/diagramColors" Target="diagrams/colors24.xml"/><Relationship Id="rId139" Type="http://schemas.openxmlformats.org/officeDocument/2006/relationships/diagramColors" Target="diagrams/colors25.xml"/><Relationship Id="rId80" Type="http://schemas.openxmlformats.org/officeDocument/2006/relationships/image" Target="media/image8.png"/><Relationship Id="rId85" Type="http://schemas.microsoft.com/office/2007/relationships/diagramDrawing" Target="diagrams/drawing14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openxmlformats.org/officeDocument/2006/relationships/diagramQuickStyle" Target="diagrams/quickStyle18.xml"/><Relationship Id="rId108" Type="http://schemas.openxmlformats.org/officeDocument/2006/relationships/diagramQuickStyle" Target="diagrams/quickStyle19.xml"/><Relationship Id="rId124" Type="http://schemas.openxmlformats.org/officeDocument/2006/relationships/diagramColors" Target="diagrams/colors22.xml"/><Relationship Id="rId129" Type="http://schemas.openxmlformats.org/officeDocument/2006/relationships/diagramColors" Target="diagrams/colors23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openxmlformats.org/officeDocument/2006/relationships/diagramData" Target="diagrams/data16.xml"/><Relationship Id="rId96" Type="http://schemas.openxmlformats.org/officeDocument/2006/relationships/diagramData" Target="diagrams/data17.xml"/><Relationship Id="rId140" Type="http://schemas.microsoft.com/office/2007/relationships/diagramDrawing" Target="diagrams/drawing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Colors" Target="diagrams/colors20.xml"/><Relationship Id="rId119" Type="http://schemas.openxmlformats.org/officeDocument/2006/relationships/diagramColors" Target="diagrams/colors21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diagramData" Target="diagrams/data14.xml"/><Relationship Id="rId86" Type="http://schemas.openxmlformats.org/officeDocument/2006/relationships/diagramData" Target="diagrams/data15.xml"/><Relationship Id="rId130" Type="http://schemas.microsoft.com/office/2007/relationships/diagramDrawing" Target="diagrams/drawing23.xml"/><Relationship Id="rId135" Type="http://schemas.microsoft.com/office/2007/relationships/diagramDrawing" Target="diagrams/drawing24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Colors" Target="diagrams/colors19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Layout" Target="diagrams/layout17.xml"/><Relationship Id="rId104" Type="http://schemas.openxmlformats.org/officeDocument/2006/relationships/diagramColors" Target="diagrams/colors18.xml"/><Relationship Id="rId120" Type="http://schemas.microsoft.com/office/2007/relationships/diagramDrawing" Target="diagrams/drawing21.xml"/><Relationship Id="rId125" Type="http://schemas.microsoft.com/office/2007/relationships/diagramDrawing" Target="diagrams/drawing22.xml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Layout" Target="diagrams/layout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Layout" Target="diagrams/layout15.xml"/><Relationship Id="rId110" Type="http://schemas.microsoft.com/office/2007/relationships/diagramDrawing" Target="diagrams/drawing19.xml"/><Relationship Id="rId115" Type="http://schemas.microsoft.com/office/2007/relationships/diagramDrawing" Target="diagrams/drawing20.xml"/><Relationship Id="rId131" Type="http://schemas.openxmlformats.org/officeDocument/2006/relationships/diagramData" Target="diagrams/data24.xml"/><Relationship Id="rId136" Type="http://schemas.openxmlformats.org/officeDocument/2006/relationships/diagramData" Target="diagrams/data25.xml"/><Relationship Id="rId61" Type="http://schemas.openxmlformats.org/officeDocument/2006/relationships/diagramLayout" Target="diagrams/layout10.xml"/><Relationship Id="rId82" Type="http://schemas.openxmlformats.org/officeDocument/2006/relationships/diagramLayout" Target="diagrams/layout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microsoft.com/office/2007/relationships/diagramDrawing" Target="diagrams/drawing17.xml"/><Relationship Id="rId105" Type="http://schemas.microsoft.com/office/2007/relationships/diagramDrawing" Target="diagrams/drawing18.xml"/><Relationship Id="rId126" Type="http://schemas.openxmlformats.org/officeDocument/2006/relationships/diagramData" Target="diagrams/data2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QuickStyle" Target="diagrams/quickStyle16.xml"/><Relationship Id="rId98" Type="http://schemas.openxmlformats.org/officeDocument/2006/relationships/diagramQuickStyle" Target="diagrams/quickStyle17.xml"/><Relationship Id="rId121" Type="http://schemas.openxmlformats.org/officeDocument/2006/relationships/diagramData" Target="diagrams/data22.xml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openxmlformats.org/officeDocument/2006/relationships/diagramData" Target="diagrams/data21.xml"/><Relationship Id="rId137" Type="http://schemas.openxmlformats.org/officeDocument/2006/relationships/diagramLayout" Target="diagrams/layout25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QuickStyle" Target="diagrams/quickStyle14.xml"/><Relationship Id="rId88" Type="http://schemas.openxmlformats.org/officeDocument/2006/relationships/diagramQuickStyle" Target="diagrams/quickStyle15.xml"/><Relationship Id="rId111" Type="http://schemas.openxmlformats.org/officeDocument/2006/relationships/diagramData" Target="diagrams/data20.xml"/><Relationship Id="rId132" Type="http://schemas.openxmlformats.org/officeDocument/2006/relationships/diagramLayout" Target="diagrams/layout24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diagramData" Target="diagrams/data19.xml"/><Relationship Id="rId127" Type="http://schemas.openxmlformats.org/officeDocument/2006/relationships/diagramLayout" Target="diagrams/layout23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Colors" Target="diagrams/colors16.xml"/><Relationship Id="rId99" Type="http://schemas.openxmlformats.org/officeDocument/2006/relationships/diagramColors" Target="diagrams/colors17.xml"/><Relationship Id="rId101" Type="http://schemas.openxmlformats.org/officeDocument/2006/relationships/diagramData" Target="diagrams/data18.xml"/><Relationship Id="rId122" Type="http://schemas.openxmlformats.org/officeDocument/2006/relationships/diagramLayout" Target="diagrams/layout22.xm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Colors" Target="diagrams/colors15.xml"/><Relationship Id="rId112" Type="http://schemas.openxmlformats.org/officeDocument/2006/relationships/diagramLayout" Target="diagrams/layout20.xml"/><Relationship Id="rId133" Type="http://schemas.openxmlformats.org/officeDocument/2006/relationships/diagramQuickStyle" Target="diagrams/quickStyle24.xml"/><Relationship Id="rId16" Type="http://schemas.openxmlformats.org/officeDocument/2006/relationships/diagramData" Target="diagrams/data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5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5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0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5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5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0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5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0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5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762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250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843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762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250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843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762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250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390" y="116086"/>
          <a:ext cx="1491024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390" y="116086"/>
        <a:ext cx="1491024" cy="259200"/>
      </dsp:txXfrm>
    </dsp:sp>
    <dsp:sp modelId="{5A37B31B-92A6-4B8C-8EC6-79C60F510A69}">
      <dsp:nvSpPr>
        <dsp:cNvPr id="0" name=""/>
        <dsp:cNvSpPr/>
      </dsp:nvSpPr>
      <dsp:spPr>
        <a:xfrm>
          <a:off x="305390" y="339567"/>
          <a:ext cx="1491024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2910" y="367087"/>
        <a:ext cx="1435984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28</TotalTime>
  <Pages>80</Pages>
  <Words>10716</Words>
  <Characters>58940</Characters>
  <Application>Microsoft Office Word</Application>
  <DocSecurity>0</DocSecurity>
  <Lines>491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4</cp:revision>
  <cp:lastPrinted>2007-12-04T21:07:00Z</cp:lastPrinted>
  <dcterms:created xsi:type="dcterms:W3CDTF">2020-10-09T20:58:00Z</dcterms:created>
  <dcterms:modified xsi:type="dcterms:W3CDTF">2020-10-09T21:08:00Z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